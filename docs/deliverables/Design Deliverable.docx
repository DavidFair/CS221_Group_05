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EE30F0"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EE30F0"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bookmarkStart w:id="0" w:name="_GoBack"/>
            <w:bookmarkEnd w:id="0"/>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EE30F0"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EE30F0"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49536"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374" w:rsidRPr="00177A99" w:rsidRDefault="00580374" w:rsidP="00177A99">
                            <w:r w:rsidRPr="00177A99">
                              <w:t>Department of Computer Science</w:t>
                            </w:r>
                          </w:p>
                          <w:p w:rsidR="00580374" w:rsidRPr="00177A99" w:rsidRDefault="00580374" w:rsidP="00177A99">
                            <w:r w:rsidRPr="00177A99">
                              <w:t>Aberystwyth University</w:t>
                            </w:r>
                          </w:p>
                          <w:p w:rsidR="00580374" w:rsidRPr="00177A99" w:rsidRDefault="00580374" w:rsidP="00177A99">
                            <w:r w:rsidRPr="00177A99">
                              <w:t>Aberystwyth</w:t>
                            </w:r>
                          </w:p>
                          <w:p w:rsidR="00580374" w:rsidRPr="00177A99" w:rsidRDefault="00580374" w:rsidP="00177A99">
                            <w:r w:rsidRPr="00177A99">
                              <w:t>Ceredigion</w:t>
                            </w:r>
                          </w:p>
                          <w:p w:rsidR="00580374" w:rsidRPr="00177A99" w:rsidRDefault="00580374" w:rsidP="00177A99">
                            <w:r w:rsidRPr="00177A99">
                              <w:t>SY23 3DB</w:t>
                            </w:r>
                          </w:p>
                          <w:p w:rsidR="00580374" w:rsidRDefault="00580374">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49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580374" w:rsidRPr="00177A99" w:rsidRDefault="00580374" w:rsidP="00177A99">
                      <w:r w:rsidRPr="00177A99">
                        <w:t>Department of Computer Science</w:t>
                      </w:r>
                    </w:p>
                    <w:p w:rsidR="00580374" w:rsidRPr="00177A99" w:rsidRDefault="00580374" w:rsidP="00177A99">
                      <w:r w:rsidRPr="00177A99">
                        <w:t>Aberystwyth University</w:t>
                      </w:r>
                    </w:p>
                    <w:p w:rsidR="00580374" w:rsidRPr="00177A99" w:rsidRDefault="00580374" w:rsidP="00177A99">
                      <w:r w:rsidRPr="00177A99">
                        <w:t>Aberystwyth</w:t>
                      </w:r>
                    </w:p>
                    <w:p w:rsidR="00580374" w:rsidRPr="00177A99" w:rsidRDefault="00580374" w:rsidP="00177A99">
                      <w:r w:rsidRPr="00177A99">
                        <w:t>Ceredigion</w:t>
                      </w:r>
                    </w:p>
                    <w:p w:rsidR="00580374" w:rsidRPr="00177A99" w:rsidRDefault="00580374" w:rsidP="00177A99">
                      <w:r w:rsidRPr="00177A99">
                        <w:t>SY23 3DB</w:t>
                      </w:r>
                    </w:p>
                    <w:p w:rsidR="00580374" w:rsidRDefault="00580374">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1" w:name="_Toc437870930"/>
      <w:r>
        <w:t>CONTENTS</w:t>
      </w:r>
      <w:bookmarkEnd w:id="1"/>
    </w:p>
    <w:p w:rsidR="00263F29"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263F29">
        <w:rPr>
          <w:noProof/>
        </w:rPr>
        <w:t>CONTENTS</w:t>
      </w:r>
      <w:r w:rsidR="00263F29">
        <w:rPr>
          <w:noProof/>
        </w:rPr>
        <w:tab/>
      </w:r>
      <w:r w:rsidR="00263F29">
        <w:rPr>
          <w:noProof/>
        </w:rPr>
        <w:fldChar w:fldCharType="begin"/>
      </w:r>
      <w:r w:rsidR="00263F29">
        <w:rPr>
          <w:noProof/>
        </w:rPr>
        <w:instrText xml:space="preserve"> PAGEREF _Toc437870930 \h </w:instrText>
      </w:r>
      <w:r w:rsidR="00263F29">
        <w:rPr>
          <w:noProof/>
        </w:rPr>
      </w:r>
      <w:r w:rsidR="00263F29">
        <w:rPr>
          <w:noProof/>
        </w:rPr>
        <w:fldChar w:fldCharType="separate"/>
      </w:r>
      <w:r w:rsidR="00667339">
        <w:rPr>
          <w:noProof/>
        </w:rPr>
        <w:t>2</w:t>
      </w:r>
      <w:r w:rsidR="00263F29">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_Toc437870931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_Toc437870932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_Toc437870933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_Toc437870934 \h </w:instrText>
      </w:r>
      <w:r>
        <w:rPr>
          <w:noProof/>
        </w:rPr>
      </w:r>
      <w:r>
        <w:rPr>
          <w:noProof/>
        </w:rPr>
        <w:fldChar w:fldCharType="separate"/>
      </w:r>
      <w:r w:rsidR="00667339">
        <w:rPr>
          <w:noProof/>
        </w:rPr>
        <w:t>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_Toc437870935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_Toc437870936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_Toc437870937 \h </w:instrText>
      </w:r>
      <w:r>
        <w:rPr>
          <w:noProof/>
        </w:rPr>
      </w:r>
      <w:r>
        <w:rPr>
          <w:noProof/>
        </w:rPr>
        <w:fldChar w:fldCharType="separate"/>
      </w:r>
      <w:r w:rsidR="00667339">
        <w:rPr>
          <w:noProof/>
        </w:rPr>
        <w:t>4</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_Toc437870938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_Toc437870939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_Toc437870940 \h </w:instrText>
      </w:r>
      <w:r>
        <w:rPr>
          <w:noProof/>
        </w:rPr>
      </w:r>
      <w:r>
        <w:rPr>
          <w:noProof/>
        </w:rPr>
        <w:fldChar w:fldCharType="separate"/>
      </w:r>
      <w:r w:rsidR="00667339">
        <w:rPr>
          <w:noProof/>
        </w:rPr>
        <w:t>6</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_Toc437870941 \h </w:instrText>
      </w:r>
      <w:r>
        <w:rPr>
          <w:noProof/>
        </w:rPr>
      </w:r>
      <w:r>
        <w:rPr>
          <w:noProof/>
        </w:rPr>
        <w:fldChar w:fldCharType="separate"/>
      </w:r>
      <w:r w:rsidR="00667339">
        <w:rPr>
          <w:noProof/>
        </w:rPr>
        <w:t>11</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_Toc437870942 \h </w:instrText>
      </w:r>
      <w:r>
        <w:rPr>
          <w:noProof/>
        </w:rPr>
      </w:r>
      <w:r>
        <w:rPr>
          <w:noProof/>
        </w:rPr>
        <w:fldChar w:fldCharType="separate"/>
      </w:r>
      <w:r w:rsidR="00667339">
        <w:rPr>
          <w:noProof/>
        </w:rPr>
        <w:t>19</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_Toc437870943 \h </w:instrText>
      </w:r>
      <w:r>
        <w:rPr>
          <w:noProof/>
        </w:rPr>
      </w:r>
      <w:r>
        <w:rPr>
          <w:noProof/>
        </w:rPr>
        <w:fldChar w:fldCharType="separate"/>
      </w:r>
      <w:r w:rsidR="00667339">
        <w:rPr>
          <w:noProof/>
        </w:rPr>
        <w:t>19</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_Toc437870944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_Toc437870945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_Toc437870946 \h </w:instrText>
      </w:r>
      <w:r>
        <w:rPr>
          <w:noProof/>
        </w:rPr>
      </w:r>
      <w:r>
        <w:rPr>
          <w:noProof/>
        </w:rPr>
        <w:fldChar w:fldCharType="separate"/>
      </w:r>
      <w:r w:rsidR="00667339">
        <w:rPr>
          <w:noProof/>
        </w:rPr>
        <w:t>23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_Toc437870947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_Toc437870948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_Toc437870949 \h </w:instrText>
      </w:r>
      <w:r>
        <w:rPr>
          <w:noProof/>
        </w:rPr>
      </w:r>
      <w:r>
        <w:rPr>
          <w:noProof/>
        </w:rPr>
        <w:fldChar w:fldCharType="separate"/>
      </w:r>
      <w:r w:rsidR="00667339">
        <w:rPr>
          <w:noProof/>
        </w:rPr>
        <w:t>28</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_Toc437870950 \h </w:instrText>
      </w:r>
      <w:r>
        <w:rPr>
          <w:noProof/>
        </w:rPr>
      </w:r>
      <w:r>
        <w:rPr>
          <w:noProof/>
        </w:rPr>
        <w:fldChar w:fldCharType="separate"/>
      </w:r>
      <w:r w:rsidR="00667339">
        <w:rPr>
          <w:noProof/>
        </w:rPr>
        <w:t>33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_Toc437870951 \h </w:instrText>
      </w:r>
      <w:r>
        <w:rPr>
          <w:noProof/>
        </w:rPr>
      </w:r>
      <w:r>
        <w:rPr>
          <w:noProof/>
        </w:rPr>
        <w:fldChar w:fldCharType="separate"/>
      </w:r>
      <w:r w:rsidR="00667339">
        <w:rPr>
          <w:noProof/>
        </w:rPr>
        <w:t>35</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_Toc437870952 \h </w:instrText>
      </w:r>
      <w:r>
        <w:rPr>
          <w:noProof/>
        </w:rPr>
      </w:r>
      <w:r>
        <w:rPr>
          <w:noProof/>
        </w:rPr>
        <w:fldChar w:fldCharType="separate"/>
      </w:r>
      <w:r w:rsidR="00667339">
        <w:rPr>
          <w:noProof/>
        </w:rPr>
        <w:t>36</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_Toc437870953 \h </w:instrText>
      </w:r>
      <w:r>
        <w:rPr>
          <w:noProof/>
        </w:rPr>
      </w:r>
      <w:r>
        <w:rPr>
          <w:noProof/>
        </w:rPr>
        <w:fldChar w:fldCharType="separate"/>
      </w:r>
      <w:r w:rsidR="00667339">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2" w:name="_Toc437870931"/>
      <w:r>
        <w:lastRenderedPageBreak/>
        <w:t>Introduction</w:t>
      </w:r>
      <w:bookmarkEnd w:id="2"/>
    </w:p>
    <w:p w:rsidR="003309A1" w:rsidRPr="003309A1" w:rsidRDefault="00A44A71" w:rsidP="00582902">
      <w:pPr>
        <w:pStyle w:val="Heading2"/>
      </w:pPr>
      <w:bookmarkStart w:id="3" w:name="_Toc437870932"/>
      <w:r w:rsidRPr="003309A1">
        <w:t>Purpose</w:t>
      </w:r>
      <w:r>
        <w:t xml:space="preserve"> of this </w:t>
      </w:r>
      <w:r w:rsidRPr="00B0738E">
        <w:t>Document</w:t>
      </w:r>
      <w:bookmarkEnd w:id="3"/>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4" w:name="_Toc437870933"/>
      <w:r w:rsidRPr="003309A1">
        <w:t>Scope</w:t>
      </w:r>
      <w:bookmarkEnd w:id="4"/>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5" w:name="_Toc437870934"/>
      <w:r>
        <w:t>Objectives</w:t>
      </w:r>
      <w:bookmarkEnd w:id="5"/>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6" w:name="_Toc437870935"/>
      <w:r>
        <w:t>DEPLOYMENT DESCRIPTION</w:t>
      </w:r>
      <w:bookmarkEnd w:id="6"/>
    </w:p>
    <w:p w:rsidR="00AE1CE4" w:rsidRDefault="00582902" w:rsidP="00582902">
      <w:pPr>
        <w:pStyle w:val="Heading2"/>
      </w:pPr>
      <w:bookmarkStart w:id="7" w:name="_Toc437870936"/>
      <w:r>
        <w:t>Applications in the system</w:t>
      </w:r>
      <w:bookmarkEnd w:id="7"/>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8" w:name="_Toc437870937"/>
      <w:r>
        <w:rPr>
          <w:noProof/>
          <w:lang w:eastAsia="en-GB"/>
        </w:rPr>
        <w:lastRenderedPageBreak/>
        <w:drawing>
          <wp:anchor distT="0" distB="0" distL="114300" distR="114300" simplePos="0" relativeHeight="251661824"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8"/>
    </w:p>
    <w:p w:rsidR="00402DF2" w:rsidRPr="005E376C" w:rsidRDefault="00402DF2" w:rsidP="00402DF2">
      <w:pPr>
        <w:pStyle w:val="BodyText"/>
      </w:pPr>
    </w:p>
    <w:p w:rsidR="00582902" w:rsidRDefault="00A51004" w:rsidP="00582902">
      <w:pPr>
        <w:pStyle w:val="Heading1"/>
      </w:pPr>
      <w:bookmarkStart w:id="9" w:name="_Toc437870938"/>
      <w:r>
        <w:lastRenderedPageBreak/>
        <w:t>In</w:t>
      </w:r>
      <w:r w:rsidR="00582902">
        <w:t>teraction design</w:t>
      </w:r>
      <w:bookmarkEnd w:id="9"/>
    </w:p>
    <w:p w:rsidR="00582902" w:rsidRDefault="00582902" w:rsidP="00582902">
      <w:pPr>
        <w:pStyle w:val="Heading2"/>
      </w:pPr>
      <w:bookmarkStart w:id="10" w:name="_Toc437870939"/>
      <w:r>
        <w:t>Use-Case Diagrams</w:t>
      </w:r>
      <w:bookmarkEnd w:id="10"/>
    </w:p>
    <w:p w:rsidR="003B0065" w:rsidRPr="003B0065" w:rsidRDefault="00667653"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1" w:name="_Toc437870940"/>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0560" behindDoc="0" locked="0" layoutInCell="1" allowOverlap="1" wp14:anchorId="54B984CD" wp14:editId="6C289CB6">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74" w:rsidRDefault="00580374"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0374" w:rsidRDefault="00580374"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74" w:rsidRDefault="00580374"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74" w:rsidRDefault="00580374"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74" w:rsidRDefault="00580374"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B984CD" id="Group 238" o:spid="_x0000_s1027" style="position:absolute;left:0;text-align:left;margin-left:0;margin-top:-.05pt;width:319.5pt;height:244pt;z-index:251650560;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580374" w:rsidRDefault="00580374"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580374" w:rsidRDefault="00580374"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580374" w:rsidRDefault="00580374"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580374" w:rsidRDefault="00580374"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580374" w:rsidRDefault="00580374"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r>
        <w:t>ddddd</w:t>
      </w:r>
    </w:p>
    <w:p w:rsidR="003956C7" w:rsidRDefault="003956C7" w:rsidP="00254DF5">
      <w:pPr>
        <w:pStyle w:val="BodyText"/>
        <w:jc w:val="both"/>
      </w:pPr>
      <w:r>
        <w:t>appendices</w:t>
      </w: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896"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2" w:name="_Toc437870941"/>
      <w:r>
        <w:lastRenderedPageBreak/>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3" w:name="_Toc437870942"/>
      <w:r>
        <w:lastRenderedPageBreak/>
        <w:t>Component D</w:t>
      </w:r>
      <w:r w:rsidR="00D843E8">
        <w:t>escription</w:t>
      </w:r>
      <w:bookmarkEnd w:id="13"/>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2145" cy="28371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4" w:name="_Toc437870943"/>
      <w:r>
        <w:t>TaskerSRV Database Design</w:t>
      </w:r>
      <w:bookmarkEnd w:id="14"/>
    </w:p>
    <w:p w:rsidR="00A51004" w:rsidRDefault="00A51004" w:rsidP="00A51004">
      <w:pPr>
        <w:pStyle w:val="BodyText"/>
      </w:pPr>
      <w:r>
        <w:t>Using this design the database in TaskerSRV must use a standard naming scheme and have fixed properties. These are listed in the diagram below.</w:t>
      </w:r>
    </w:p>
    <w:p w:rsidR="00A51004" w:rsidRDefault="00A51004" w:rsidP="00A51004">
      <w:pPr>
        <w:pStyle w:val="BodyText"/>
      </w:pPr>
    </w:p>
    <w:p w:rsidR="00A51004" w:rsidRPr="00A51004" w:rsidRDefault="00667653" w:rsidP="00A51004">
      <w:pPr>
        <w:pStyle w:val="BodyText"/>
      </w:pPr>
      <w:r>
        <w:pict>
          <v:shape id="_x0000_i1026" type="#_x0000_t75" style="width:451pt;height:244.5pt">
            <v:imagedata r:id="rId23" o:title="TaskerSRV"/>
          </v:shape>
        </w:pict>
      </w:r>
    </w:p>
    <w:p w:rsidR="00CA457D" w:rsidRDefault="00CA457D">
      <w:pPr>
        <w:rPr>
          <w:rFonts w:ascii="Helvetica" w:hAnsi="Helvetica"/>
          <w:b/>
          <w:caps/>
          <w:kern w:val="28"/>
          <w:sz w:val="28"/>
        </w:rPr>
      </w:pPr>
    </w:p>
    <w:p w:rsidR="00815D82" w:rsidRDefault="00A51004" w:rsidP="006E2359">
      <w:pPr>
        <w:pStyle w:val="Heading1"/>
      </w:pPr>
      <w:bookmarkStart w:id="15" w:name="_Toc437870944"/>
      <w:r>
        <w:lastRenderedPageBreak/>
        <w:t>Significant C</w:t>
      </w:r>
      <w:r w:rsidR="00815D82">
        <w:t>lasses</w:t>
      </w:r>
      <w:bookmarkEnd w:id="15"/>
    </w:p>
    <w:p w:rsidR="00815D82" w:rsidRDefault="00815D82" w:rsidP="00815D82">
      <w:pPr>
        <w:pStyle w:val="Heading2"/>
      </w:pPr>
      <w:bookmarkStart w:id="16" w:name="_Toc437870945"/>
      <w:r>
        <w:t>TaskerCLI</w:t>
      </w:r>
      <w:bookmarkEnd w:id="16"/>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DelayTimer: - Provides a wrapper around the Timer class provided by Java. Used to queue and trigger actions such as database synchronisation</w:t>
      </w:r>
      <w:r w:rsidR="00254DF5">
        <w:t>.</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254DF5" w:rsidP="00421546">
      <w:pPr>
        <w:pStyle w:val="BodyText"/>
        <w:jc w:val="both"/>
      </w:pPr>
      <w:r>
        <w:t>TaskElement: - Represents a single element of a Task.</w:t>
      </w:r>
    </w:p>
    <w:p w:rsidR="00CA1968" w:rsidRDefault="00CA1968" w:rsidP="00421546">
      <w:pPr>
        <w:pStyle w:val="BodyText"/>
        <w:jc w:val="both"/>
      </w:pPr>
    </w:p>
    <w:p w:rsidR="00CA457D" w:rsidRDefault="00CA1968" w:rsidP="00CA1968">
      <w:pPr>
        <w:pStyle w:val="Heading3"/>
      </w:pPr>
      <w:r>
        <w:rPr>
          <w:noProof/>
          <w:lang w:eastAsia="en-GB"/>
        </w:rPr>
        <w:lastRenderedPageBreak/>
        <w:drawing>
          <wp:anchor distT="0" distB="0" distL="114300" distR="114300" simplePos="0" relativeHeight="251662848" behindDoc="0" locked="0" layoutInCell="1" allowOverlap="1" wp14:anchorId="7AC8B0A4" wp14:editId="002D7C0F">
            <wp:simplePos x="0" y="0"/>
            <wp:positionH relativeFrom="column">
              <wp:posOffset>-394335</wp:posOffset>
            </wp:positionH>
            <wp:positionV relativeFrom="paragraph">
              <wp:posOffset>387350</wp:posOffset>
            </wp:positionV>
            <wp:extent cx="6777355" cy="6584950"/>
            <wp:effectExtent l="0" t="0" r="444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6777355" cy="658495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lastRenderedPageBreak/>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815D82" w:rsidRDefault="00815D82" w:rsidP="00815D82">
      <w:pPr>
        <w:pStyle w:val="Heading2"/>
      </w:pPr>
      <w:bookmarkStart w:id="17" w:name="_Toc437870946"/>
      <w:r>
        <w:t>TaskerMAN</w:t>
      </w:r>
      <w:bookmarkEnd w:id="17"/>
    </w:p>
    <w:p w:rsidR="00815D82" w:rsidRPr="009943A9" w:rsidRDefault="00815D82" w:rsidP="00254DF5">
      <w:pPr>
        <w:pStyle w:val="BodyText"/>
        <w:jc w:val="both"/>
      </w:pPr>
      <w:r>
        <w:t>Programming</w:t>
      </w:r>
      <w:r w:rsidR="009B43AB">
        <w:t xml:space="preserve"> using object oriented paradigms </w:t>
      </w:r>
      <w:r>
        <w:t>is new in PHP. A balance was struck up between procedural functions and object with methods</w:t>
      </w:r>
      <w:r w:rsidR="009B43AB">
        <w:t xml:space="preserve"> to overcome the limitations of using object orientation within PHP. </w:t>
      </w:r>
    </w:p>
    <w:p w:rsidR="00815D82" w:rsidRDefault="00815D82" w:rsidP="00815D82">
      <w:pPr>
        <w:pStyle w:val="Heading3"/>
      </w:pPr>
      <w:r>
        <w:t>Object Oriented Classes</w:t>
      </w:r>
    </w:p>
    <w:p w:rsidR="00815D82" w:rsidRDefault="00815D82" w:rsidP="00254DF5">
      <w:pPr>
        <w:pStyle w:val="BodyText"/>
        <w:jc w:val="both"/>
      </w:pPr>
      <w:r>
        <w:t xml:space="preserve">The Users class holds relevant team member data which is received from TaskerSRV and is used to track users assigned to tasks as described below. </w:t>
      </w:r>
    </w:p>
    <w:p w:rsidR="00815D82" w:rsidRDefault="00815D82" w:rsidP="00254DF5">
      <w:pPr>
        <w:pStyle w:val="BodyText"/>
        <w:jc w:val="both"/>
      </w:pPr>
      <w:r>
        <w:t>Tasks are also represented as by the Task class; these hold a reference to the assigned user to allow tracking of task allocation as required by FR4.</w:t>
      </w:r>
    </w:p>
    <w:p w:rsidR="00815D82" w:rsidRPr="009943A9" w:rsidRDefault="00815D82" w:rsidP="00254DF5">
      <w:pPr>
        <w:pStyle w:val="BodyText"/>
        <w:jc w:val="both"/>
      </w:pPr>
      <w:r>
        <w:rPr>
          <w:noProof/>
          <w:lang w:eastAsia="en-GB"/>
        </w:rPr>
        <w:lastRenderedPageBreak/>
        <w:drawing>
          <wp:inline distT="0" distB="0" distL="0" distR="0" wp14:anchorId="2FA7E28B" wp14:editId="56AABA2C">
            <wp:extent cx="5732145" cy="170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 Class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1701800"/>
                    </a:xfrm>
                    <a:prstGeom prst="rect">
                      <a:avLst/>
                    </a:prstGeom>
                  </pic:spPr>
                </pic:pic>
              </a:graphicData>
            </a:graphic>
          </wp:inline>
        </w:drawing>
      </w:r>
    </w:p>
    <w:p w:rsidR="00815D82" w:rsidRDefault="00815D82" w:rsidP="00254DF5">
      <w:pPr>
        <w:pStyle w:val="BodyText"/>
        <w:jc w:val="both"/>
      </w:pPr>
    </w:p>
    <w:p w:rsidR="00815D82" w:rsidRDefault="00815D82" w:rsidP="00254DF5">
      <w:pPr>
        <w:pStyle w:val="BodyText"/>
        <w:jc w:val="both"/>
      </w:pPr>
    </w:p>
    <w:p w:rsidR="00815D82" w:rsidRDefault="00815D82" w:rsidP="00815D82">
      <w:pPr>
        <w:pStyle w:val="Heading3"/>
      </w:pPr>
      <w:r>
        <w:t>Procedural Classes</w:t>
      </w:r>
    </w:p>
    <w:p w:rsidR="00815D82" w:rsidRDefault="00815D82" w:rsidP="00254DF5">
      <w:pPr>
        <w:pStyle w:val="BodyText"/>
        <w:jc w:val="both"/>
      </w:pPr>
      <w:r>
        <w:t>A Connect class holds the database connection internally and allows queries to be sent to a TaskerSRV database. The implementation is provided by PHP PDO.</w:t>
      </w:r>
    </w:p>
    <w:p w:rsidR="00815D82" w:rsidRPr="00815D82" w:rsidRDefault="00815D82" w:rsidP="00254DF5">
      <w:pPr>
        <w:pStyle w:val="BodyText"/>
        <w:jc w:val="both"/>
      </w:pPr>
      <w:r>
        <w:t>TaskerMAN is a PHP script which holds various procedural functions required by TaskerMAN</w:t>
      </w:r>
    </w:p>
    <w:p w:rsidR="00815D82" w:rsidRDefault="00815D82" w:rsidP="00254DF5">
      <w:pPr>
        <w:pStyle w:val="BodyText"/>
        <w:jc w:val="both"/>
      </w:pPr>
      <w:r>
        <w:rPr>
          <w:noProof/>
          <w:lang w:eastAsia="en-GB"/>
        </w:rPr>
        <w:drawing>
          <wp:anchor distT="0" distB="0" distL="114300" distR="114300" simplePos="0" relativeHeight="251651584" behindDoc="1" locked="0" layoutInCell="1" allowOverlap="1" wp14:anchorId="6EB5155B" wp14:editId="34012910">
            <wp:simplePos x="0" y="0"/>
            <wp:positionH relativeFrom="column">
              <wp:posOffset>874395</wp:posOffset>
            </wp:positionH>
            <wp:positionV relativeFrom="paragraph">
              <wp:posOffset>114300</wp:posOffset>
            </wp:positionV>
            <wp:extent cx="4007485" cy="1532890"/>
            <wp:effectExtent l="0" t="0" r="0" b="0"/>
            <wp:wrapTight wrapText="bothSides">
              <wp:wrapPolygon edited="0">
                <wp:start x="0" y="0"/>
                <wp:lineTo x="0" y="21206"/>
                <wp:lineTo x="21460" y="21206"/>
                <wp:lineTo x="21460" y="0"/>
                <wp:lineTo x="0" y="0"/>
              </wp:wrapPolygon>
            </wp:wrapTight>
            <wp:docPr id="9" name="Picture 9" descr="Non O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7485" cy="1532890"/>
                    </a:xfrm>
                    <a:prstGeom prst="rect">
                      <a:avLst/>
                    </a:prstGeom>
                    <a:noFill/>
                  </pic:spPr>
                </pic:pic>
              </a:graphicData>
            </a:graphic>
            <wp14:sizeRelH relativeFrom="page">
              <wp14:pctWidth>0</wp14:pctWidth>
            </wp14:sizeRelH>
            <wp14:sizeRelV relativeFrom="page">
              <wp14:pctHeight>0</wp14:pctHeight>
            </wp14:sizeRelV>
          </wp:anchor>
        </w:drawing>
      </w: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37870947"/>
      <w:r>
        <w:lastRenderedPageBreak/>
        <w:t>D</w:t>
      </w:r>
      <w:r w:rsidR="00A51004">
        <w:t>etailed D</w:t>
      </w:r>
      <w:r w:rsidR="009B43AB">
        <w:t>esign</w:t>
      </w:r>
      <w:bookmarkEnd w:id="18"/>
    </w:p>
    <w:p w:rsidR="00B95EE0" w:rsidRDefault="009B43AB" w:rsidP="00B95EE0">
      <w:pPr>
        <w:pStyle w:val="Heading2"/>
      </w:pPr>
      <w:bookmarkStart w:id="19" w:name="_Toc437870948"/>
      <w:r>
        <w:t>Activity Diagrams</w:t>
      </w:r>
      <w:bookmarkEnd w:id="19"/>
    </w:p>
    <w:p w:rsidR="00CA457D" w:rsidRDefault="00CA457D" w:rsidP="00CA457D">
      <w:pPr>
        <w:pStyle w:val="Heading3"/>
      </w:pPr>
      <w:r>
        <w:rPr>
          <w:noProof/>
          <w:lang w:eastAsia="en-GB"/>
        </w:rPr>
        <w:drawing>
          <wp:anchor distT="0" distB="0" distL="114300" distR="114300" simplePos="0" relativeHeight="25165260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363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465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EE30F0" w:rsidP="00254DF5">
      <w:pPr>
        <w:pStyle w:val="BodyText"/>
        <w:jc w:val="both"/>
      </w:pPr>
      <w:r>
        <w:rPr>
          <w:noProof/>
        </w:rPr>
        <w:pict>
          <v:shape id="_x0000_s1043" type="#_x0000_t75" style="position:absolute;left:0;text-align:left;margin-left:-2.75pt;margin-top:39.35pt;width:451pt;height:354.55pt;z-index:-251650560;mso-position-horizontal-relative:text;mso-position-vertical-relative:text;mso-width-relative:page;mso-height-relative:page" wrapcoords="-36 0 -36 21554 21600 21554 21600 0 -36 0">
            <v:imagedata r:id="rId30"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667653" w:rsidP="00254DF5">
      <w:pPr>
        <w:pStyle w:val="BodyText"/>
        <w:jc w:val="both"/>
      </w:pPr>
      <w:r>
        <w:pict>
          <v:shape id="_x0000_i1027" type="#_x0000_t75" style="width:344.5pt;height:560pt">
            <v:imagedata r:id="rId31"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37870949"/>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568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670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772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58752"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667653" w:rsidP="00254DF5">
      <w:pPr>
        <w:pStyle w:val="BodyText"/>
        <w:jc w:val="both"/>
      </w:pPr>
      <w:r>
        <w:pict>
          <v:shape id="_x0000_i1028" type="#_x0000_t75" style="width:451.5pt;height:181pt">
            <v:imagedata r:id="rId40" o:title="Edit Task Diagram"/>
          </v:shape>
        </w:pict>
      </w:r>
    </w:p>
    <w:p w:rsidR="00A51004" w:rsidRDefault="00A51004" w:rsidP="00A51004">
      <w:pPr>
        <w:pStyle w:val="Heading2"/>
      </w:pPr>
      <w:bookmarkStart w:id="21" w:name="_Toc437870950"/>
      <w:r>
        <w:t>TaskerCLI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59776"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0800"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37870951"/>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37870952"/>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37870953"/>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CA1968">
        <w:rPr>
          <w:b w:val="0"/>
          <w:noProof/>
          <w:lang w:eastAsia="en-GB"/>
        </w:rPr>
        <w:lastRenderedPageBreak/>
        <w:drawing>
          <wp:anchor distT="0" distB="0" distL="114300" distR="114300" simplePos="0" relativeHeight="251663872" behindDoc="1" locked="0" layoutInCell="1" allowOverlap="1" wp14:anchorId="3669586E" wp14:editId="0272578B">
            <wp:simplePos x="0" y="0"/>
            <wp:positionH relativeFrom="column">
              <wp:posOffset>-628650</wp:posOffset>
            </wp:positionH>
            <wp:positionV relativeFrom="paragraph">
              <wp:posOffset>368300</wp:posOffset>
            </wp:positionV>
            <wp:extent cx="7011670" cy="4838700"/>
            <wp:effectExtent l="0" t="0" r="0" b="0"/>
            <wp:wrapTight wrapText="bothSides">
              <wp:wrapPolygon edited="0">
                <wp:start x="0" y="0"/>
                <wp:lineTo x="0" y="21515"/>
                <wp:lineTo x="21537" y="21515"/>
                <wp:lineTo x="215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8">
                      <a:extLst>
                        <a:ext uri="{28A0092B-C50C-407E-A947-70E740481C1C}">
                          <a14:useLocalDpi xmlns:a14="http://schemas.microsoft.com/office/drawing/2010/main" val="0"/>
                        </a:ext>
                      </a:extLst>
                    </a:blip>
                    <a:stretch>
                      <a:fillRect/>
                    </a:stretch>
                  </pic:blipFill>
                  <pic:spPr>
                    <a:xfrm>
                      <a:off x="0" y="0"/>
                      <a:ext cx="7011670" cy="483870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9"/>
      <w:footerReference w:type="default" r:id="rId50"/>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0F0" w:rsidRDefault="00EE30F0">
      <w:r>
        <w:separator/>
      </w:r>
    </w:p>
  </w:endnote>
  <w:endnote w:type="continuationSeparator" w:id="0">
    <w:p w:rsidR="00EE30F0" w:rsidRDefault="00EE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374" w:rsidRPr="00AE1293" w:rsidRDefault="00580374">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67653">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67653">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0F0" w:rsidRDefault="00EE30F0">
      <w:r>
        <w:separator/>
      </w:r>
    </w:p>
  </w:footnote>
  <w:footnote w:type="continuationSeparator" w:id="0">
    <w:p w:rsidR="00EE30F0" w:rsidRDefault="00EE30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374" w:rsidRDefault="00EE30F0">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580374">
          <w:t>Software Engineering Group Project</w:t>
        </w:r>
      </w:sdtContent>
    </w:sdt>
    <w:r w:rsidR="0058037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580374">
          <w:t>Design Documentation</w:t>
        </w:r>
      </w:sdtContent>
    </w:sdt>
    <w:r w:rsidR="0058037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58037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580374">
          <w:t>Release</w:t>
        </w:r>
      </w:sdtContent>
    </w:sdt>
    <w:r w:rsidR="0058037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D4E75"/>
    <w:rsid w:val="000F5A20"/>
    <w:rsid w:val="000F773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904EC"/>
    <w:rsid w:val="008B5B9A"/>
    <w:rsid w:val="008D7F97"/>
    <w:rsid w:val="009047D8"/>
    <w:rsid w:val="009158D4"/>
    <w:rsid w:val="00932113"/>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A269F"/>
    <w:rsid w:val="00AA4A82"/>
    <w:rsid w:val="00AA53A0"/>
    <w:rsid w:val="00AC3F2F"/>
    <w:rsid w:val="00AE1293"/>
    <w:rsid w:val="00AE1CE4"/>
    <w:rsid w:val="00B0738E"/>
    <w:rsid w:val="00B173DD"/>
    <w:rsid w:val="00B22B50"/>
    <w:rsid w:val="00B30EDD"/>
    <w:rsid w:val="00B614E0"/>
    <w:rsid w:val="00B90BA0"/>
    <w:rsid w:val="00B95EE0"/>
    <w:rsid w:val="00BA41FE"/>
    <w:rsid w:val="00BA5815"/>
    <w:rsid w:val="00BB6332"/>
    <w:rsid w:val="00BE224D"/>
    <w:rsid w:val="00C0017F"/>
    <w:rsid w:val="00C15217"/>
    <w:rsid w:val="00C34D6B"/>
    <w:rsid w:val="00C403CD"/>
    <w:rsid w:val="00C7167D"/>
    <w:rsid w:val="00C756C5"/>
    <w:rsid w:val="00C7572C"/>
    <w:rsid w:val="00C8782F"/>
    <w:rsid w:val="00CA1968"/>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EE30F0"/>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317B96"/>
    <w:rsid w:val="00371418"/>
    <w:rsid w:val="00436263"/>
    <w:rsid w:val="004F3FBD"/>
    <w:rsid w:val="00517CA3"/>
    <w:rsid w:val="006423D7"/>
    <w:rsid w:val="006E4931"/>
    <w:rsid w:val="008A13C6"/>
    <w:rsid w:val="0096137E"/>
    <w:rsid w:val="00A64971"/>
    <w:rsid w:val="00B329E3"/>
    <w:rsid w:val="00B40AB9"/>
    <w:rsid w:val="00CF10C6"/>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A1EEA40D-199D-4DA5-AAF5-D0A67E543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151</TotalTime>
  <Pages>40</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 Fairbrother</cp:lastModifiedBy>
  <cp:revision>7</cp:revision>
  <cp:lastPrinted>2015-12-14T15:40:00Z</cp:lastPrinted>
  <dcterms:created xsi:type="dcterms:W3CDTF">2015-12-14T15:40:00Z</dcterms:created>
  <dcterms:modified xsi:type="dcterms:W3CDTF">2016-02-13T15:45:00Z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