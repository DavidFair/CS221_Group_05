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F6595D"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F6595D"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F6595D"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F6595D"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131500"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590.2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r>
        <w:lastRenderedPageBreak/>
        <w:t>TaskerMAN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Tasks and Users change the current TaskerMAN view</w:t>
      </w:r>
      <w:r w:rsidR="00150558">
        <w:t xml:space="preserve"> to the other option</w:t>
      </w:r>
      <w:r w:rsidR="00131500">
        <w:t>s</w:t>
      </w:r>
      <w:r w:rsidR="00150558">
        <w:t>.</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131500" w:rsidRDefault="00131500" w:rsidP="00F1032B">
      <w:pPr>
        <w:pStyle w:val="ListParagraph"/>
        <w:numPr>
          <w:ilvl w:val="0"/>
          <w:numId w:val="32"/>
        </w:numPr>
      </w:pPr>
      <w:r>
        <w:t>Drop down next to individual users and tasks to allow users to view a user, task or its elements and edit them.</w:t>
      </w:r>
    </w:p>
    <w:p w:rsidR="008D5138" w:rsidRDefault="008D5138" w:rsidP="008D5138">
      <w:pPr>
        <w:pStyle w:val="ListParagraph"/>
        <w:numPr>
          <w:ilvl w:val="0"/>
          <w:numId w:val="32"/>
        </w:numPr>
      </w:pPr>
      <w:r>
        <w:t>Refresh reloads the TaskerMAN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w:t>
      </w:r>
      <w:r w:rsidR="00131500">
        <w:t>s elements</w:t>
      </w:r>
      <w:r>
        <w:t>.</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w:t>
      </w:r>
      <w:r w:rsidR="00131500">
        <w:t>ed</w:t>
      </w:r>
      <w:r>
        <w:t xml:space="preserve">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will be updated after each edit, refreshing TaskerMAN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except blank</w:t>
      </w:r>
      <w:r w:rsidR="00131500">
        <w:t xml:space="preserve"> task details</w:t>
      </w:r>
      <w:r>
        <w:t xml:space="preserve">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Insert image here</w:t>
      </w:r>
    </w:p>
    <w:p w:rsidR="00150558" w:rsidRDefault="00150558" w:rsidP="00150558"/>
    <w:p w:rsidR="00150558" w:rsidRDefault="00150558" w:rsidP="00150558">
      <w:pPr>
        <w:pStyle w:val="ListParagraph"/>
        <w:numPr>
          <w:ilvl w:val="0"/>
          <w:numId w:val="44"/>
        </w:numPr>
      </w:pPr>
      <w:r>
        <w:t>Number of tex</w:t>
      </w:r>
      <w:r w:rsidR="00131500">
        <w:t xml:space="preserve">t input boxes for task element’s descriptions and comments </w:t>
      </w:r>
      <w:r>
        <w:t>is determined by the number of task elements inputted in the previous window</w:t>
      </w:r>
      <w:r w:rsidR="00131500">
        <w:t>.</w:t>
      </w:r>
    </w:p>
    <w:p w:rsidR="00131500" w:rsidRDefault="00131500" w:rsidP="00150558">
      <w:pPr>
        <w:pStyle w:val="ListParagraph"/>
        <w:numPr>
          <w:ilvl w:val="0"/>
          <w:numId w:val="44"/>
        </w:numPr>
      </w:pPr>
      <w:r>
        <w:t>This is capped at five elements at a time.</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By using standard libraries to connect various components to TaskerSRV we can uti</w:t>
      </w:r>
      <w:r w:rsidR="00131500">
        <w:t xml:space="preserve">lise standard protocols provided by the MYSQL driver </w:t>
      </w:r>
      <w:r>
        <w:t xml:space="preserve">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r>
        <w:t>TaskerSRV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421546" w:rsidP="00421546">
      <w:pPr>
        <w:pStyle w:val="BodyText"/>
        <w:jc w:val="both"/>
      </w:pP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r>
        <w:lastRenderedPageBreak/>
        <w:t>TaskerMAN</w:t>
      </w:r>
      <w:bookmarkEnd w:id="16"/>
    </w:p>
    <w:p w:rsidR="00724669" w:rsidRDefault="000F5897" w:rsidP="000F5897">
      <w:pPr>
        <w:pStyle w:val="Heading3"/>
      </w:pPr>
      <w:r>
        <w:t>Class Diagram</w:t>
      </w:r>
    </w:p>
    <w:p w:rsidR="000F5897" w:rsidRPr="000F5897" w:rsidRDefault="000F5897" w:rsidP="000F5897">
      <w:pPr>
        <w:pStyle w:val="BodyText"/>
      </w:pPr>
      <w:r>
        <w:t>TaskerMAN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r w:rsidRPr="00A96383">
        <w:rPr>
          <w:b/>
        </w:rPr>
        <w:t>index.php</w:t>
      </w:r>
    </w:p>
    <w:p w:rsidR="00A96383" w:rsidRDefault="00A96383" w:rsidP="00A96383">
      <w:pPr>
        <w:pStyle w:val="BodyText"/>
      </w:pPr>
      <w:r>
        <w:t>Login page, index page as it is the first page a user lands on when they access TaskerMAN. Not possible to proceed to any other file if they are unable to authenticate.</w:t>
      </w:r>
    </w:p>
    <w:p w:rsidR="00A96383" w:rsidRPr="00A96383" w:rsidRDefault="00A96383" w:rsidP="00A96383">
      <w:pPr>
        <w:pStyle w:val="BodyText"/>
        <w:rPr>
          <w:b/>
        </w:rPr>
      </w:pPr>
      <w:r w:rsidRPr="00A96383">
        <w:rPr>
          <w:b/>
        </w:rPr>
        <w:t>meta.php, footer.php, header.php</w:t>
      </w:r>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r>
        <w:rPr>
          <w:b/>
        </w:rPr>
        <w:t>init.php, config.php, connect.php</w:t>
      </w:r>
    </w:p>
    <w:p w:rsidR="00E479C0" w:rsidRPr="00E479C0" w:rsidRDefault="00E479C0" w:rsidP="00A96383">
      <w:pPr>
        <w:pStyle w:val="BodyText"/>
      </w:pPr>
      <w:r>
        <w:t>The three main supporting files of the software. Connect establishes and maintains a database connection to TaskerSRV. Config contains global configuration and settings. Init provides access to these resources as well as useful global functions throughout the entirety of the software.</w:t>
      </w:r>
    </w:p>
    <w:p w:rsidR="00E479C0" w:rsidRDefault="00E479C0" w:rsidP="00A96383">
      <w:pPr>
        <w:pStyle w:val="BodyText"/>
        <w:rPr>
          <w:b/>
        </w:rPr>
      </w:pPr>
      <w:r>
        <w:rPr>
          <w:b/>
        </w:rPr>
        <w:t>taskerman.php, users.php</w:t>
      </w:r>
    </w:p>
    <w:p w:rsidR="00E479C0" w:rsidRDefault="00E479C0" w:rsidP="00A96383">
      <w:pPr>
        <w:pStyle w:val="BodyText"/>
      </w:pPr>
      <w:r>
        <w:t>Task and User view of the TaskerMAN software respectively. The main files in the software that the user navigates to after authentication.</w:t>
      </w:r>
    </w:p>
    <w:p w:rsidR="00E479C0" w:rsidRDefault="00E479C0" w:rsidP="00A96383">
      <w:pPr>
        <w:pStyle w:val="BodyText"/>
        <w:rPr>
          <w:b/>
        </w:rPr>
      </w:pPr>
      <w:r>
        <w:rPr>
          <w:b/>
        </w:rPr>
        <w:t>taskAdd.php, taskEdit.php, userAdd.php, userEdit.php, addElements.php, additionalElement.php</w:t>
      </w:r>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r>
        <w:rPr>
          <w:b/>
        </w:rPr>
        <w:t>addEntry.php, addUser.php, editTask.php, editUser.php</w:t>
      </w:r>
    </w:p>
    <w:p w:rsidR="00E479C0" w:rsidRDefault="00E479C0" w:rsidP="00A96383">
      <w:pPr>
        <w:pStyle w:val="BodyText"/>
      </w:pPr>
      <w:r>
        <w:t>Carries out the adding or editing operations of a task or user, generating SQL and running them on TaskerSRV.</w:t>
      </w:r>
    </w:p>
    <w:p w:rsidR="00E479C0" w:rsidRDefault="00E479C0" w:rsidP="00A96383">
      <w:pPr>
        <w:pStyle w:val="BodyText"/>
        <w:rPr>
          <w:b/>
        </w:rPr>
      </w:pPr>
      <w:r>
        <w:rPr>
          <w:b/>
        </w:rPr>
        <w:t>taskAddGateway.php</w:t>
      </w:r>
    </w:p>
    <w:p w:rsidR="00E479C0" w:rsidRDefault="00E479C0" w:rsidP="00A96383">
      <w:pPr>
        <w:pStyle w:val="BodyText"/>
      </w:pPr>
      <w:r>
        <w:t>This file sanitises taskAdd input and prepares the data to be combined with the new task element data before posting it to addEntry. Since this is the most complicated operation, this file was needed.</w:t>
      </w:r>
    </w:p>
    <w:p w:rsidR="00E479C0" w:rsidRDefault="00E479C0" w:rsidP="00A96383">
      <w:pPr>
        <w:pStyle w:val="BodyText"/>
        <w:rPr>
          <w:b/>
        </w:rPr>
      </w:pPr>
      <w:r>
        <w:rPr>
          <w:b/>
        </w:rPr>
        <w:t>taskDelete.php, userDelete.php</w:t>
      </w:r>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r w:rsidRPr="00E479C0">
        <w:rPr>
          <w:b/>
        </w:rPr>
        <w:t>addExtraElement.php</w:t>
      </w:r>
    </w:p>
    <w:p w:rsidR="00E479C0" w:rsidRDefault="00E479C0" w:rsidP="00A96383">
      <w:pPr>
        <w:pStyle w:val="BodyText"/>
      </w:pPr>
      <w:r>
        <w:t>Adds an additional element to an existing task.</w:t>
      </w:r>
    </w:p>
    <w:p w:rsidR="00E479C0" w:rsidRDefault="00E479C0" w:rsidP="00A96383">
      <w:pPr>
        <w:pStyle w:val="BodyText"/>
        <w:rPr>
          <w:b/>
        </w:rPr>
      </w:pPr>
      <w:r>
        <w:rPr>
          <w:b/>
        </w:rPr>
        <w:t>elementDelete.php</w:t>
      </w:r>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8" w:name="_Toc443225775"/>
      <w:r>
        <w:t>Activity Diagrams</w:t>
      </w:r>
      <w:bookmarkEnd w:id="18"/>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943A9" w:rsidP="00254DF5">
      <w:pPr>
        <w:pStyle w:val="BodyText"/>
        <w:jc w:val="both"/>
      </w:pPr>
      <w:r>
        <w:t>The login process for TaskerMAN</w:t>
      </w:r>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131500">
      <w:pPr>
        <w:rPr>
          <w:rFonts w:ascii="Times" w:hAnsi="Times"/>
          <w:b/>
        </w:rPr>
      </w:pPr>
      <w:r>
        <w:pict>
          <v:shape id="_x0000_i1026" type="#_x0000_t75" style="width:269.45pt;height:558pt">
            <v:imagedata r:id="rId28" o:title="TaskerMAN login"/>
          </v:shape>
        </w:pict>
      </w:r>
      <w:r w:rsidR="00254DF5">
        <w:br w:type="page"/>
      </w:r>
    </w:p>
    <w:p w:rsidR="00B6723B" w:rsidRDefault="00B6723B" w:rsidP="00B6723B">
      <w:pPr>
        <w:pStyle w:val="Heading3"/>
      </w:pPr>
      <w:r>
        <w:lastRenderedPageBreak/>
        <w:t>Adding Tasks in TaskerMAN</w:t>
      </w:r>
    </w:p>
    <w:p w:rsidR="00340278" w:rsidRDefault="00340278" w:rsidP="00340278">
      <w:pPr>
        <w:pStyle w:val="BodyText"/>
        <w:jc w:val="both"/>
      </w:pPr>
      <w:r>
        <w:t xml:space="preserve">TaskerMAN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131500">
      <w:pPr>
        <w:rPr>
          <w:rFonts w:ascii="Times" w:hAnsi="Times"/>
          <w:b/>
        </w:rPr>
      </w:pPr>
      <w:r>
        <w:rPr>
          <w:rFonts w:ascii="Times" w:hAnsi="Times"/>
          <w:b/>
        </w:rPr>
        <w:pict>
          <v:shape id="_x0000_i1027" type="#_x0000_t75" style="width:504.55pt;height:322.35pt">
            <v:imagedata r:id="rId29"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131500" w:rsidP="00254DF5">
      <w:pPr>
        <w:pStyle w:val="BodyText"/>
        <w:jc w:val="both"/>
      </w:pPr>
      <w:r>
        <w:pict>
          <v:shape id="_x0000_i1028" type="#_x0000_t75" style="width:397.65pt;height:435.8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25776"/>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Default="00131500" w:rsidP="0021030A">
      <w:pPr>
        <w:pStyle w:val="BodyText"/>
      </w:pPr>
      <w:r>
        <w:rPr>
          <w:noProof/>
          <w:lang w:eastAsia="en-GB"/>
        </w:rPr>
        <w:pict>
          <v:shape id="_x0000_i1029" type="#_x0000_t75" style="width:451.1pt;height:227.45pt">
            <v:imagedata r:id="rId37" o:title="TaskerMan - Login"/>
          </v:shape>
        </w:pict>
      </w:r>
    </w:p>
    <w:p w:rsidR="000426ED" w:rsidRDefault="000426ED" w:rsidP="00B95EE0">
      <w:pPr>
        <w:pStyle w:val="Heading3"/>
      </w:pPr>
      <w:r>
        <w:t>Adding Tasks in TaskerMAN</w:t>
      </w:r>
    </w:p>
    <w:p w:rsidR="000426ED" w:rsidRPr="000426ED" w:rsidRDefault="0014025F" w:rsidP="000426ED">
      <w:pPr>
        <w:pStyle w:val="BodyText"/>
      </w:pPr>
      <w:r>
        <w:t>&lt;insert image here&gt;</w:t>
      </w:r>
    </w:p>
    <w:p w:rsidR="00495D7E" w:rsidRDefault="00495D7E" w:rsidP="00B95EE0">
      <w:pPr>
        <w:pStyle w:val="Heading3"/>
      </w:pPr>
      <w:r>
        <w:lastRenderedPageBreak/>
        <w:t>Editing Tasks</w:t>
      </w:r>
      <w:r w:rsidR="009B43AB">
        <w:t xml:space="preserve"> in TaskerMAN</w:t>
      </w:r>
    </w:p>
    <w:p w:rsidR="00495D7E" w:rsidRDefault="00131500" w:rsidP="00254DF5">
      <w:pPr>
        <w:pStyle w:val="BodyText"/>
        <w:jc w:val="both"/>
      </w:pPr>
      <w:r>
        <w:pict>
          <v:shape id="_x0000_i1030" type="#_x0000_t75" style="width:450.55pt;height:169.1pt">
            <v:imagedata r:id="rId38"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Pr="00906727" w:rsidRDefault="0021030A" w:rsidP="00254DF5">
      <w:pPr>
        <w:pStyle w:val="BodyText"/>
        <w:jc w:val="both"/>
      </w:pPr>
    </w:p>
    <w:p w:rsidR="00A51004" w:rsidRDefault="00A51004" w:rsidP="0021030A">
      <w:pPr>
        <w:pStyle w:val="Heading2"/>
      </w:pPr>
      <w:bookmarkStart w:id="20" w:name="_Toc443225777"/>
      <w:r>
        <w:t>TaskerCLI Data Structures</w:t>
      </w:r>
      <w:bookmarkEnd w:id="20"/>
      <w:r>
        <w:br w:type="page"/>
      </w:r>
      <w:r>
        <w:rPr>
          <w:noProof/>
          <w:lang w:eastAsia="en-GB"/>
        </w:rPr>
        <w:lastRenderedPageBreak/>
        <w:drawing>
          <wp:anchor distT="0" distB="0" distL="114300" distR="114300" simplePos="0" relativeHeight="25165824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1" w:name="_Toc443225778"/>
      <w:r>
        <w:lastRenderedPageBreak/>
        <w:t>Spike Work</w:t>
      </w:r>
      <w:bookmarkEnd w:id="21"/>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r w:rsidRPr="00CF560C">
                <w:rPr>
                  <w:rStyle w:val="UnnumHeading1Char"/>
                </w:rPr>
                <w:lastRenderedPageBreak/>
                <w:t>references</w:t>
              </w:r>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 xml:space="preserve">Tutorialspoint, “TutorialsPoint JUnit Environment Setup,” TutorialsPoint, 27 10 2015. [Online]. Available: </w:t>
                    </w:r>
                    <w:bookmarkStart w:id="22" w:name="_GoBack"/>
                    <w:r>
                      <w:rPr>
                        <w:noProof/>
                      </w:rPr>
                      <w:t>http</w:t>
                    </w:r>
                    <w:bookmarkEnd w:id="22"/>
                    <w:r>
                      <w:rPr>
                        <w:noProof/>
                      </w:rPr>
                      <w:t>://www.tutorialspoint.com/junit/junit_environment_setup.htm.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6">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7"/>
      <w:footerReference w:type="default" r:id="rId48"/>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95D" w:rsidRDefault="00F6595D">
      <w:r>
        <w:separator/>
      </w:r>
    </w:p>
  </w:endnote>
  <w:endnote w:type="continuationSeparator" w:id="0">
    <w:p w:rsidR="00F6595D" w:rsidRDefault="00F6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31500">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31500">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95D" w:rsidRDefault="00F6595D">
      <w:r>
        <w:separator/>
      </w:r>
    </w:p>
  </w:footnote>
  <w:footnote w:type="continuationSeparator" w:id="0">
    <w:p w:rsidR="00F6595D" w:rsidRDefault="00F65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F6595D">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31500"/>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2EC7"/>
    <w:rsid w:val="00CE5272"/>
    <w:rsid w:val="00CE63CE"/>
    <w:rsid w:val="00CE6A21"/>
    <w:rsid w:val="00CF560C"/>
    <w:rsid w:val="00CF74B8"/>
    <w:rsid w:val="00D32042"/>
    <w:rsid w:val="00D41AB0"/>
    <w:rsid w:val="00D47894"/>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6595D"/>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3E5C65"/>
    <w:rsid w:val="00436263"/>
    <w:rsid w:val="004F3FBD"/>
    <w:rsid w:val="00517CA3"/>
    <w:rsid w:val="00587775"/>
    <w:rsid w:val="006423D7"/>
    <w:rsid w:val="006E4931"/>
    <w:rsid w:val="008A13C6"/>
    <w:rsid w:val="0096137E"/>
    <w:rsid w:val="00A64971"/>
    <w:rsid w:val="00B329E3"/>
    <w:rsid w:val="00B40AB9"/>
    <w:rsid w:val="00CF10C6"/>
    <w:rsid w:val="00CF33F7"/>
    <w:rsid w:val="00DD06E4"/>
    <w:rsid w:val="00E44065"/>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7A91FBCA-B41D-45BA-A298-D5DDA1804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546</TotalTime>
  <Pages>40</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 Fairbrother</cp:lastModifiedBy>
  <cp:revision>26</cp:revision>
  <cp:lastPrinted>2015-12-14T15:40:00Z</cp:lastPrinted>
  <dcterms:created xsi:type="dcterms:W3CDTF">2015-12-14T15:40:00Z</dcterms:created>
  <dcterms:modified xsi:type="dcterms:W3CDTF">2016-02-14T23:07:00Z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